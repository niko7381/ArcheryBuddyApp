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045"/>
        <w:gridCol w:w="5563"/>
        <w:gridCol w:w="1000"/>
      </w:tblGrid>
      <w:tr w:rsidR="00754475" w:rsidRPr="0033543C" w14:paraId="03592DD4" w14:textId="77777777" w:rsidTr="0033543C">
        <w:tc>
          <w:tcPr>
            <w:tcW w:w="3079" w:type="dxa"/>
            <w:tcBorders>
              <w:top w:val="single" w:sz="12" w:space="0" w:color="auto"/>
              <w:left w:val="single" w:sz="12" w:space="0" w:color="auto"/>
              <w:bottom w:val="single" w:sz="12" w:space="0" w:color="auto"/>
            </w:tcBorders>
          </w:tcPr>
          <w:p w14:paraId="65363B15" w14:textId="77777777" w:rsidR="00754475" w:rsidRPr="0033543C" w:rsidRDefault="00754475" w:rsidP="005407A7">
            <w:pPr>
              <w:rPr>
                <w:b/>
              </w:rPr>
            </w:pPr>
            <w:r w:rsidRPr="0033543C">
              <w:rPr>
                <w:b/>
              </w:rPr>
              <w:t>Tema/titel for</w:t>
            </w:r>
          </w:p>
          <w:p w14:paraId="6C8583E5" w14:textId="77777777" w:rsidR="00754475" w:rsidRPr="0033543C" w:rsidRDefault="00754475" w:rsidP="005407A7">
            <w:pPr>
              <w:rPr>
                <w:b/>
              </w:rPr>
            </w:pPr>
          </w:p>
        </w:tc>
        <w:tc>
          <w:tcPr>
            <w:tcW w:w="6673" w:type="dxa"/>
            <w:gridSpan w:val="2"/>
            <w:tcBorders>
              <w:top w:val="single" w:sz="12" w:space="0" w:color="auto"/>
              <w:bottom w:val="single" w:sz="12" w:space="0" w:color="auto"/>
              <w:right w:val="single" w:sz="12" w:space="0" w:color="auto"/>
            </w:tcBorders>
            <w:vAlign w:val="center"/>
          </w:tcPr>
          <w:p w14:paraId="5921DE47" w14:textId="77777777" w:rsidR="00754475" w:rsidRPr="00AE2A6C" w:rsidRDefault="006A06C2" w:rsidP="00CA3D77">
            <w:r>
              <w:rPr>
                <w:b/>
                <w:i/>
                <w:sz w:val="28"/>
                <w:szCs w:val="28"/>
              </w:rPr>
              <w:t>Programmering</w:t>
            </w:r>
            <w:r w:rsidR="00761710" w:rsidRPr="0033543C">
              <w:rPr>
                <w:b/>
                <w:i/>
                <w:sz w:val="28"/>
                <w:szCs w:val="28"/>
              </w:rPr>
              <w:t xml:space="preserve"> på AARHUS TECH - CITI</w:t>
            </w:r>
          </w:p>
        </w:tc>
      </w:tr>
      <w:tr w:rsidR="00754475" w:rsidRPr="0033543C" w14:paraId="3422FE24" w14:textId="77777777" w:rsidTr="0033543C">
        <w:tc>
          <w:tcPr>
            <w:tcW w:w="3079" w:type="dxa"/>
            <w:tcBorders>
              <w:top w:val="single" w:sz="12" w:space="0" w:color="auto"/>
              <w:left w:val="single" w:sz="12" w:space="0" w:color="auto"/>
              <w:bottom w:val="single" w:sz="12" w:space="0" w:color="auto"/>
            </w:tcBorders>
          </w:tcPr>
          <w:p w14:paraId="0F3FBDF0" w14:textId="77777777" w:rsidR="00754475" w:rsidRPr="0033543C" w:rsidRDefault="00754475" w:rsidP="005407A7">
            <w:pPr>
              <w:rPr>
                <w:b/>
              </w:rPr>
            </w:pPr>
            <w:r w:rsidRPr="0033543C">
              <w:rPr>
                <w:b/>
              </w:rPr>
              <w:t>Godkendt nummer</w:t>
            </w:r>
          </w:p>
          <w:p w14:paraId="1B666234" w14:textId="77777777" w:rsidR="00754475" w:rsidRPr="0033543C" w:rsidRDefault="00754475" w:rsidP="005407A7">
            <w:pPr>
              <w:rPr>
                <w:b/>
              </w:rPr>
            </w:pPr>
          </w:p>
        </w:tc>
        <w:tc>
          <w:tcPr>
            <w:tcW w:w="6673" w:type="dxa"/>
            <w:gridSpan w:val="2"/>
            <w:tcBorders>
              <w:top w:val="single" w:sz="12" w:space="0" w:color="auto"/>
              <w:bottom w:val="single" w:sz="12" w:space="0" w:color="auto"/>
              <w:right w:val="single" w:sz="12" w:space="0" w:color="auto"/>
            </w:tcBorders>
            <w:vAlign w:val="center"/>
          </w:tcPr>
          <w:p w14:paraId="41D21957" w14:textId="77777777" w:rsidR="00754475" w:rsidRPr="00AE2A6C" w:rsidRDefault="00754475" w:rsidP="00CA3D77"/>
        </w:tc>
      </w:tr>
      <w:tr w:rsidR="00754475" w:rsidRPr="0033543C" w14:paraId="705C0878" w14:textId="77777777" w:rsidTr="0033543C">
        <w:tc>
          <w:tcPr>
            <w:tcW w:w="3079" w:type="dxa"/>
            <w:tcBorders>
              <w:top w:val="single" w:sz="12" w:space="0" w:color="auto"/>
              <w:left w:val="single" w:sz="12" w:space="0" w:color="auto"/>
              <w:bottom w:val="single" w:sz="12" w:space="0" w:color="auto"/>
            </w:tcBorders>
          </w:tcPr>
          <w:p w14:paraId="3D7C7542" w14:textId="77777777" w:rsidR="00754475" w:rsidRPr="0033543C" w:rsidRDefault="00754475" w:rsidP="005407A7">
            <w:pPr>
              <w:rPr>
                <w:b/>
              </w:rPr>
            </w:pPr>
            <w:r w:rsidRPr="0033543C">
              <w:rPr>
                <w:b/>
              </w:rPr>
              <w:t>Casebeskrivelsen</w:t>
            </w:r>
          </w:p>
          <w:p w14:paraId="6AAB3812" w14:textId="77777777" w:rsidR="00754475" w:rsidRPr="0033543C" w:rsidRDefault="00754475" w:rsidP="005407A7">
            <w:pPr>
              <w:rPr>
                <w:b/>
              </w:rPr>
            </w:pPr>
          </w:p>
          <w:p w14:paraId="4592F53D" w14:textId="77777777" w:rsidR="00754475" w:rsidRPr="0033543C" w:rsidRDefault="00754475" w:rsidP="005407A7">
            <w:pPr>
              <w:rPr>
                <w:b/>
              </w:rPr>
            </w:pPr>
          </w:p>
          <w:p w14:paraId="31D6F1D0" w14:textId="77777777" w:rsidR="00754475" w:rsidRPr="0033543C" w:rsidRDefault="00754475" w:rsidP="005407A7">
            <w:pPr>
              <w:rPr>
                <w:b/>
              </w:rPr>
            </w:pPr>
          </w:p>
        </w:tc>
        <w:tc>
          <w:tcPr>
            <w:tcW w:w="6673" w:type="dxa"/>
            <w:gridSpan w:val="2"/>
            <w:tcBorders>
              <w:top w:val="single" w:sz="12" w:space="0" w:color="auto"/>
              <w:bottom w:val="single" w:sz="12" w:space="0" w:color="auto"/>
              <w:right w:val="single" w:sz="12" w:space="0" w:color="auto"/>
            </w:tcBorders>
          </w:tcPr>
          <w:p w14:paraId="1E078B70" w14:textId="77777777" w:rsidR="009639B1" w:rsidRDefault="009639B1" w:rsidP="009639B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Hvis man vil være god som bueskytte skal man træne meget da bueskydning er en mængde sport, men man skal også træne fornuftigt og have noget at træne på. Det kan være svært at holde styr på og så kan man miste overblikket over ens træning, derfor har jeg fået en opgave som går ud på at jeg skal udvikle en applikation som kan hjælpe med at holde et overblik over en bueskyttes træning.</w:t>
            </w:r>
            <w:r>
              <w:rPr>
                <w:rStyle w:val="eop"/>
                <w:rFonts w:ascii="Calibri" w:hAnsi="Calibri" w:cs="Calibri"/>
                <w:color w:val="000000"/>
              </w:rPr>
              <w:t> </w:t>
            </w:r>
          </w:p>
          <w:p w14:paraId="227CF71F" w14:textId="77777777" w:rsidR="009639B1" w:rsidRDefault="009639B1" w:rsidP="009639B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Denne applikation skal kunne køre på mobile enheder og den skal kunne tackle at være offline da det ofte er i ydre områder hvor bueskytter holder til og der er mobilsignalet ikke det bedste.</w:t>
            </w:r>
            <w:r>
              <w:rPr>
                <w:rStyle w:val="eop"/>
                <w:rFonts w:ascii="Calibri" w:hAnsi="Calibri" w:cs="Calibri"/>
                <w:color w:val="000000"/>
              </w:rPr>
              <w:t> </w:t>
            </w:r>
          </w:p>
          <w:p w14:paraId="2F2112EA" w14:textId="77777777" w:rsidR="008661F4" w:rsidRPr="006E15C3" w:rsidRDefault="009639B1" w:rsidP="006E15C3">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App'en skal derudover kunne score en kvalifikationsskydning, registrere fysisk træningen, Indeholde statistik og registrere info omkring hvordan ens skydetræning er gået og så skal appen kunne lave et Spec-sheet over en bueskyttes standard setup, alt dette skal den kunne for at have det info som en bueskytte har brug for samlet et sted.</w:t>
            </w:r>
            <w:r>
              <w:rPr>
                <w:rStyle w:val="eop"/>
                <w:rFonts w:ascii="Calibri" w:hAnsi="Calibri" w:cs="Calibri"/>
                <w:color w:val="000000"/>
              </w:rPr>
              <w:t> </w:t>
            </w:r>
          </w:p>
          <w:p w14:paraId="22DF6CC2" w14:textId="77777777" w:rsidR="00754475" w:rsidRPr="00AE2A6C" w:rsidRDefault="00754475" w:rsidP="005407A7"/>
        </w:tc>
      </w:tr>
      <w:tr w:rsidR="00754475" w:rsidRPr="0033543C" w14:paraId="27AAADE5" w14:textId="77777777" w:rsidTr="0033543C">
        <w:tc>
          <w:tcPr>
            <w:tcW w:w="3079" w:type="dxa"/>
            <w:vMerge w:val="restart"/>
            <w:tcBorders>
              <w:top w:val="single" w:sz="12" w:space="0" w:color="auto"/>
              <w:left w:val="single" w:sz="12" w:space="0" w:color="auto"/>
            </w:tcBorders>
          </w:tcPr>
          <w:p w14:paraId="15BDD410" w14:textId="77777777" w:rsidR="00754475" w:rsidRPr="0033543C" w:rsidRDefault="00754475" w:rsidP="005407A7">
            <w:pPr>
              <w:rPr>
                <w:b/>
              </w:rPr>
            </w:pPr>
            <w:r w:rsidRPr="0033543C">
              <w:rPr>
                <w:b/>
              </w:rPr>
              <w:t>Udstyr der anvendes</w:t>
            </w:r>
          </w:p>
          <w:p w14:paraId="2E7D3604" w14:textId="77777777" w:rsidR="00754475" w:rsidRPr="0033543C" w:rsidRDefault="00754475" w:rsidP="005407A7">
            <w:pPr>
              <w:rPr>
                <w:b/>
              </w:rPr>
            </w:pPr>
          </w:p>
        </w:tc>
        <w:tc>
          <w:tcPr>
            <w:tcW w:w="6673" w:type="dxa"/>
            <w:gridSpan w:val="2"/>
            <w:tcBorders>
              <w:top w:val="single" w:sz="12" w:space="0" w:color="auto"/>
              <w:right w:val="single" w:sz="12" w:space="0" w:color="auto"/>
            </w:tcBorders>
          </w:tcPr>
          <w:p w14:paraId="148E06E1" w14:textId="77777777" w:rsidR="00754475" w:rsidRPr="00ED2D54" w:rsidRDefault="00754475" w:rsidP="0033543C">
            <w:pPr>
              <w:spacing w:line="360" w:lineRule="auto"/>
            </w:pPr>
          </w:p>
        </w:tc>
      </w:tr>
      <w:tr w:rsidR="00754475" w:rsidRPr="0033543C" w14:paraId="4ED0A9A3" w14:textId="77777777" w:rsidTr="0033543C">
        <w:tc>
          <w:tcPr>
            <w:tcW w:w="3079" w:type="dxa"/>
            <w:vMerge/>
            <w:tcBorders>
              <w:left w:val="single" w:sz="12" w:space="0" w:color="auto"/>
            </w:tcBorders>
          </w:tcPr>
          <w:p w14:paraId="59DE00F5" w14:textId="77777777" w:rsidR="00754475" w:rsidRPr="0033543C" w:rsidRDefault="00754475" w:rsidP="005407A7">
            <w:pPr>
              <w:rPr>
                <w:b/>
              </w:rPr>
            </w:pPr>
          </w:p>
        </w:tc>
        <w:tc>
          <w:tcPr>
            <w:tcW w:w="6673" w:type="dxa"/>
            <w:gridSpan w:val="2"/>
            <w:tcBorders>
              <w:top w:val="single" w:sz="4" w:space="0" w:color="auto"/>
              <w:right w:val="single" w:sz="12" w:space="0" w:color="auto"/>
            </w:tcBorders>
          </w:tcPr>
          <w:p w14:paraId="34D79DE2" w14:textId="77777777" w:rsidR="00754475" w:rsidRPr="00AE2A6C" w:rsidRDefault="00754475" w:rsidP="0033543C">
            <w:pPr>
              <w:spacing w:line="360" w:lineRule="auto"/>
            </w:pPr>
          </w:p>
        </w:tc>
      </w:tr>
      <w:tr w:rsidR="00754475" w:rsidRPr="0033543C" w14:paraId="47EAD93F" w14:textId="77777777" w:rsidTr="0033543C">
        <w:tc>
          <w:tcPr>
            <w:tcW w:w="3079" w:type="dxa"/>
            <w:vMerge/>
            <w:tcBorders>
              <w:left w:val="single" w:sz="12" w:space="0" w:color="auto"/>
            </w:tcBorders>
          </w:tcPr>
          <w:p w14:paraId="3608B772" w14:textId="77777777" w:rsidR="00754475" w:rsidRPr="0033543C" w:rsidRDefault="00754475" w:rsidP="005407A7">
            <w:pPr>
              <w:rPr>
                <w:b/>
              </w:rPr>
            </w:pPr>
          </w:p>
        </w:tc>
        <w:tc>
          <w:tcPr>
            <w:tcW w:w="6673" w:type="dxa"/>
            <w:gridSpan w:val="2"/>
            <w:tcBorders>
              <w:top w:val="single" w:sz="4" w:space="0" w:color="auto"/>
              <w:right w:val="single" w:sz="12" w:space="0" w:color="auto"/>
            </w:tcBorders>
          </w:tcPr>
          <w:p w14:paraId="0772531B" w14:textId="77777777" w:rsidR="00754475" w:rsidRPr="00AE2A6C" w:rsidRDefault="00754475" w:rsidP="0033543C">
            <w:pPr>
              <w:spacing w:line="360" w:lineRule="auto"/>
            </w:pPr>
          </w:p>
        </w:tc>
      </w:tr>
      <w:tr w:rsidR="00754475" w:rsidRPr="0033543C" w14:paraId="3DF93FBF" w14:textId="77777777" w:rsidTr="0033543C">
        <w:tc>
          <w:tcPr>
            <w:tcW w:w="3079" w:type="dxa"/>
            <w:vMerge/>
            <w:tcBorders>
              <w:left w:val="single" w:sz="12" w:space="0" w:color="auto"/>
            </w:tcBorders>
          </w:tcPr>
          <w:p w14:paraId="179D26B2" w14:textId="77777777" w:rsidR="00754475" w:rsidRPr="0033543C" w:rsidRDefault="00754475" w:rsidP="005407A7">
            <w:pPr>
              <w:rPr>
                <w:b/>
              </w:rPr>
            </w:pPr>
          </w:p>
        </w:tc>
        <w:tc>
          <w:tcPr>
            <w:tcW w:w="6673" w:type="dxa"/>
            <w:gridSpan w:val="2"/>
            <w:tcBorders>
              <w:top w:val="single" w:sz="4" w:space="0" w:color="auto"/>
              <w:right w:val="single" w:sz="12" w:space="0" w:color="auto"/>
            </w:tcBorders>
          </w:tcPr>
          <w:p w14:paraId="02E24838" w14:textId="77777777" w:rsidR="00754475" w:rsidRPr="00AE2A6C" w:rsidRDefault="00754475" w:rsidP="0033543C">
            <w:pPr>
              <w:spacing w:line="360" w:lineRule="auto"/>
            </w:pPr>
          </w:p>
        </w:tc>
      </w:tr>
      <w:tr w:rsidR="00754475" w:rsidRPr="0033543C" w14:paraId="3823B2CC" w14:textId="77777777" w:rsidTr="0033543C">
        <w:tc>
          <w:tcPr>
            <w:tcW w:w="3079" w:type="dxa"/>
            <w:vMerge/>
            <w:tcBorders>
              <w:left w:val="single" w:sz="12" w:space="0" w:color="auto"/>
              <w:bottom w:val="single" w:sz="12" w:space="0" w:color="auto"/>
            </w:tcBorders>
          </w:tcPr>
          <w:p w14:paraId="1E0F4D18" w14:textId="77777777" w:rsidR="00754475" w:rsidRPr="0033543C" w:rsidRDefault="00754475" w:rsidP="005407A7">
            <w:pPr>
              <w:rPr>
                <w:b/>
              </w:rPr>
            </w:pPr>
          </w:p>
        </w:tc>
        <w:tc>
          <w:tcPr>
            <w:tcW w:w="6673" w:type="dxa"/>
            <w:gridSpan w:val="2"/>
            <w:tcBorders>
              <w:top w:val="single" w:sz="4" w:space="0" w:color="auto"/>
              <w:bottom w:val="single" w:sz="12" w:space="0" w:color="auto"/>
              <w:right w:val="single" w:sz="12" w:space="0" w:color="auto"/>
            </w:tcBorders>
          </w:tcPr>
          <w:p w14:paraId="4C0D5FDE" w14:textId="77777777" w:rsidR="00754475" w:rsidRPr="00AE2A6C" w:rsidRDefault="00754475" w:rsidP="0033543C">
            <w:pPr>
              <w:spacing w:line="360" w:lineRule="auto"/>
            </w:pPr>
          </w:p>
        </w:tc>
      </w:tr>
      <w:tr w:rsidR="00754475" w:rsidRPr="0033543C" w14:paraId="6CA6C6FC" w14:textId="77777777" w:rsidTr="0033543C">
        <w:tc>
          <w:tcPr>
            <w:tcW w:w="3079" w:type="dxa"/>
            <w:vMerge w:val="restart"/>
            <w:tcBorders>
              <w:top w:val="single" w:sz="12" w:space="0" w:color="auto"/>
              <w:left w:val="single" w:sz="12" w:space="0" w:color="auto"/>
            </w:tcBorders>
          </w:tcPr>
          <w:p w14:paraId="4C8F0C35" w14:textId="77777777" w:rsidR="00754475" w:rsidRPr="0033543C" w:rsidRDefault="00754475" w:rsidP="005407A7">
            <w:pPr>
              <w:rPr>
                <w:b/>
              </w:rPr>
            </w:pPr>
            <w:r w:rsidRPr="0033543C">
              <w:rPr>
                <w:b/>
              </w:rPr>
              <w:t>Fagområder som projektet dækker</w:t>
            </w:r>
          </w:p>
        </w:tc>
        <w:tc>
          <w:tcPr>
            <w:tcW w:w="5653" w:type="dxa"/>
            <w:tcBorders>
              <w:top w:val="single" w:sz="12" w:space="0" w:color="auto"/>
              <w:right w:val="nil"/>
            </w:tcBorders>
          </w:tcPr>
          <w:p w14:paraId="26D42DC3" w14:textId="77777777" w:rsidR="00754475" w:rsidRPr="00AE2A6C" w:rsidRDefault="006A06C2" w:rsidP="005407A7">
            <w:r>
              <w:t>Programmering</w:t>
            </w:r>
          </w:p>
        </w:tc>
        <w:tc>
          <w:tcPr>
            <w:tcW w:w="1020" w:type="dxa"/>
            <w:tcBorders>
              <w:top w:val="single" w:sz="12" w:space="0" w:color="auto"/>
              <w:left w:val="nil"/>
              <w:right w:val="single" w:sz="12" w:space="0" w:color="auto"/>
            </w:tcBorders>
          </w:tcPr>
          <w:p w14:paraId="34EC69E2" w14:textId="77777777" w:rsidR="00754475" w:rsidRPr="0033543C" w:rsidRDefault="00754475" w:rsidP="0033543C">
            <w:pPr>
              <w:jc w:val="center"/>
              <w:rPr>
                <w:b/>
                <w:sz w:val="28"/>
                <w:szCs w:val="28"/>
              </w:rPr>
            </w:pPr>
            <w:r w:rsidRPr="0033543C">
              <w:rPr>
                <w:b/>
                <w:sz w:val="28"/>
                <w:szCs w:val="28"/>
              </w:rPr>
              <w:t>x</w:t>
            </w:r>
          </w:p>
        </w:tc>
      </w:tr>
      <w:tr w:rsidR="00754475" w:rsidRPr="0033543C" w14:paraId="7E439139" w14:textId="77777777" w:rsidTr="0033543C">
        <w:tc>
          <w:tcPr>
            <w:tcW w:w="3079" w:type="dxa"/>
            <w:vMerge/>
            <w:tcBorders>
              <w:left w:val="single" w:sz="12" w:space="0" w:color="auto"/>
            </w:tcBorders>
          </w:tcPr>
          <w:p w14:paraId="552CA11D" w14:textId="77777777" w:rsidR="00754475" w:rsidRPr="0033543C" w:rsidRDefault="00754475" w:rsidP="005407A7">
            <w:pPr>
              <w:rPr>
                <w:b/>
              </w:rPr>
            </w:pPr>
          </w:p>
        </w:tc>
        <w:tc>
          <w:tcPr>
            <w:tcW w:w="5653" w:type="dxa"/>
            <w:tcBorders>
              <w:right w:val="nil"/>
            </w:tcBorders>
          </w:tcPr>
          <w:p w14:paraId="2C2DC135" w14:textId="77777777" w:rsidR="00754475" w:rsidRPr="00AE2A6C" w:rsidRDefault="006A06C2" w:rsidP="005407A7">
            <w:r>
              <w:t>Databaseprogrammering</w:t>
            </w:r>
          </w:p>
        </w:tc>
        <w:tc>
          <w:tcPr>
            <w:tcW w:w="1020" w:type="dxa"/>
            <w:tcBorders>
              <w:left w:val="nil"/>
              <w:right w:val="single" w:sz="12" w:space="0" w:color="auto"/>
            </w:tcBorders>
          </w:tcPr>
          <w:p w14:paraId="7259E8C4" w14:textId="77777777" w:rsidR="00754475" w:rsidRPr="0033543C" w:rsidRDefault="00754475" w:rsidP="0033543C">
            <w:pPr>
              <w:jc w:val="center"/>
              <w:rPr>
                <w:b/>
                <w:sz w:val="28"/>
                <w:szCs w:val="28"/>
              </w:rPr>
            </w:pPr>
            <w:r w:rsidRPr="0033543C">
              <w:rPr>
                <w:b/>
                <w:sz w:val="28"/>
                <w:szCs w:val="28"/>
              </w:rPr>
              <w:t>x</w:t>
            </w:r>
          </w:p>
        </w:tc>
      </w:tr>
      <w:tr w:rsidR="00754475" w:rsidRPr="0033543C" w14:paraId="168492F1" w14:textId="77777777" w:rsidTr="0033543C">
        <w:tc>
          <w:tcPr>
            <w:tcW w:w="3079" w:type="dxa"/>
            <w:vMerge/>
            <w:tcBorders>
              <w:left w:val="single" w:sz="12" w:space="0" w:color="auto"/>
            </w:tcBorders>
          </w:tcPr>
          <w:p w14:paraId="012738D0" w14:textId="77777777" w:rsidR="00754475" w:rsidRPr="0033543C" w:rsidRDefault="00754475" w:rsidP="005407A7">
            <w:pPr>
              <w:rPr>
                <w:b/>
              </w:rPr>
            </w:pPr>
          </w:p>
        </w:tc>
        <w:tc>
          <w:tcPr>
            <w:tcW w:w="5653" w:type="dxa"/>
            <w:tcBorders>
              <w:right w:val="nil"/>
            </w:tcBorders>
          </w:tcPr>
          <w:p w14:paraId="58BB35D7" w14:textId="77777777" w:rsidR="00754475" w:rsidRPr="00AE2A6C" w:rsidRDefault="009639B1" w:rsidP="005407A7">
            <w:r>
              <w:t>Clientside programmering</w:t>
            </w:r>
          </w:p>
        </w:tc>
        <w:tc>
          <w:tcPr>
            <w:tcW w:w="1020" w:type="dxa"/>
            <w:tcBorders>
              <w:left w:val="nil"/>
              <w:right w:val="single" w:sz="12" w:space="0" w:color="auto"/>
            </w:tcBorders>
          </w:tcPr>
          <w:p w14:paraId="210D4E61" w14:textId="77777777" w:rsidR="00754475" w:rsidRPr="0033543C" w:rsidRDefault="00780F54" w:rsidP="0033543C">
            <w:pPr>
              <w:jc w:val="center"/>
              <w:rPr>
                <w:b/>
                <w:sz w:val="28"/>
                <w:szCs w:val="28"/>
              </w:rPr>
            </w:pPr>
            <w:r w:rsidRPr="0033543C">
              <w:rPr>
                <w:b/>
                <w:sz w:val="28"/>
                <w:szCs w:val="28"/>
              </w:rPr>
              <w:t>x</w:t>
            </w:r>
          </w:p>
        </w:tc>
      </w:tr>
      <w:tr w:rsidR="00754475" w:rsidRPr="0033543C" w14:paraId="47DA3D35" w14:textId="77777777" w:rsidTr="0033543C">
        <w:tc>
          <w:tcPr>
            <w:tcW w:w="3079" w:type="dxa"/>
            <w:vMerge/>
            <w:tcBorders>
              <w:left w:val="single" w:sz="12" w:space="0" w:color="auto"/>
            </w:tcBorders>
          </w:tcPr>
          <w:p w14:paraId="7705E7C3" w14:textId="77777777" w:rsidR="00754475" w:rsidRPr="0033543C" w:rsidRDefault="00754475" w:rsidP="005407A7">
            <w:pPr>
              <w:rPr>
                <w:b/>
              </w:rPr>
            </w:pPr>
          </w:p>
        </w:tc>
        <w:tc>
          <w:tcPr>
            <w:tcW w:w="5653" w:type="dxa"/>
            <w:tcBorders>
              <w:right w:val="nil"/>
            </w:tcBorders>
          </w:tcPr>
          <w:p w14:paraId="3899173B" w14:textId="77777777" w:rsidR="00754475" w:rsidRPr="00AE2A6C" w:rsidRDefault="009639B1" w:rsidP="005407A7">
            <w:r>
              <w:t>App programmering</w:t>
            </w:r>
          </w:p>
        </w:tc>
        <w:tc>
          <w:tcPr>
            <w:tcW w:w="1020" w:type="dxa"/>
            <w:tcBorders>
              <w:left w:val="nil"/>
              <w:right w:val="single" w:sz="12" w:space="0" w:color="auto"/>
            </w:tcBorders>
          </w:tcPr>
          <w:p w14:paraId="641D01C8" w14:textId="77777777" w:rsidR="00754475" w:rsidRPr="0033543C" w:rsidRDefault="00780F54" w:rsidP="0033543C">
            <w:pPr>
              <w:jc w:val="center"/>
              <w:rPr>
                <w:b/>
                <w:sz w:val="28"/>
                <w:szCs w:val="28"/>
              </w:rPr>
            </w:pPr>
            <w:r w:rsidRPr="0033543C">
              <w:rPr>
                <w:b/>
                <w:sz w:val="28"/>
                <w:szCs w:val="28"/>
              </w:rPr>
              <w:t>x</w:t>
            </w:r>
          </w:p>
        </w:tc>
      </w:tr>
      <w:tr w:rsidR="00754475" w:rsidRPr="0033543C" w14:paraId="66EB22E8" w14:textId="77777777" w:rsidTr="0033543C">
        <w:tc>
          <w:tcPr>
            <w:tcW w:w="3079" w:type="dxa"/>
            <w:vMerge/>
            <w:tcBorders>
              <w:left w:val="single" w:sz="12" w:space="0" w:color="auto"/>
            </w:tcBorders>
          </w:tcPr>
          <w:p w14:paraId="1A6AF525" w14:textId="77777777" w:rsidR="00754475" w:rsidRPr="0033543C" w:rsidRDefault="00754475" w:rsidP="005407A7">
            <w:pPr>
              <w:rPr>
                <w:b/>
              </w:rPr>
            </w:pPr>
          </w:p>
        </w:tc>
        <w:tc>
          <w:tcPr>
            <w:tcW w:w="5653" w:type="dxa"/>
            <w:tcBorders>
              <w:right w:val="nil"/>
            </w:tcBorders>
          </w:tcPr>
          <w:p w14:paraId="144B4C95" w14:textId="77777777" w:rsidR="00754475" w:rsidRPr="00AE2A6C" w:rsidRDefault="009639B1" w:rsidP="005407A7">
            <w:r>
              <w:t>Versionering og dokumentation</w:t>
            </w:r>
          </w:p>
        </w:tc>
        <w:tc>
          <w:tcPr>
            <w:tcW w:w="1020" w:type="dxa"/>
            <w:tcBorders>
              <w:left w:val="nil"/>
              <w:right w:val="single" w:sz="12" w:space="0" w:color="auto"/>
            </w:tcBorders>
          </w:tcPr>
          <w:p w14:paraId="27C5B630" w14:textId="77777777" w:rsidR="00754475" w:rsidRPr="0033543C" w:rsidRDefault="00780F54" w:rsidP="0033543C">
            <w:pPr>
              <w:jc w:val="center"/>
              <w:rPr>
                <w:b/>
                <w:sz w:val="28"/>
                <w:szCs w:val="28"/>
              </w:rPr>
            </w:pPr>
            <w:r w:rsidRPr="0033543C">
              <w:rPr>
                <w:b/>
                <w:sz w:val="28"/>
                <w:szCs w:val="28"/>
              </w:rPr>
              <w:t>x</w:t>
            </w:r>
          </w:p>
        </w:tc>
      </w:tr>
      <w:tr w:rsidR="00754475" w:rsidRPr="0033543C" w14:paraId="04E5104D" w14:textId="77777777" w:rsidTr="0033543C">
        <w:tc>
          <w:tcPr>
            <w:tcW w:w="3079" w:type="dxa"/>
            <w:vMerge/>
            <w:tcBorders>
              <w:left w:val="single" w:sz="12" w:space="0" w:color="auto"/>
            </w:tcBorders>
          </w:tcPr>
          <w:p w14:paraId="65A70575" w14:textId="77777777" w:rsidR="00754475" w:rsidRPr="0033543C" w:rsidRDefault="00754475" w:rsidP="005407A7">
            <w:pPr>
              <w:rPr>
                <w:b/>
              </w:rPr>
            </w:pPr>
          </w:p>
        </w:tc>
        <w:tc>
          <w:tcPr>
            <w:tcW w:w="5653" w:type="dxa"/>
            <w:tcBorders>
              <w:right w:val="nil"/>
            </w:tcBorders>
          </w:tcPr>
          <w:p w14:paraId="538937EA" w14:textId="77777777" w:rsidR="00754475" w:rsidRPr="00AE2A6C" w:rsidRDefault="00754475" w:rsidP="005407A7"/>
        </w:tc>
        <w:tc>
          <w:tcPr>
            <w:tcW w:w="1020" w:type="dxa"/>
            <w:tcBorders>
              <w:left w:val="nil"/>
              <w:right w:val="single" w:sz="12" w:space="0" w:color="auto"/>
            </w:tcBorders>
          </w:tcPr>
          <w:p w14:paraId="5232E0C0" w14:textId="77777777" w:rsidR="00754475" w:rsidRPr="00AE2A6C" w:rsidRDefault="00F66C3F" w:rsidP="0033543C">
            <w:pPr>
              <w:jc w:val="center"/>
            </w:pPr>
            <w:r w:rsidRPr="0033543C">
              <w:rPr>
                <w:sz w:val="32"/>
                <w:szCs w:val="32"/>
              </w:rPr>
              <w:sym w:font="Symbol" w:char="F07F"/>
            </w:r>
          </w:p>
        </w:tc>
      </w:tr>
      <w:tr w:rsidR="00754475" w:rsidRPr="0033543C" w14:paraId="6E9A5555" w14:textId="77777777" w:rsidTr="0033543C">
        <w:tc>
          <w:tcPr>
            <w:tcW w:w="3079" w:type="dxa"/>
            <w:vMerge/>
            <w:tcBorders>
              <w:left w:val="single" w:sz="12" w:space="0" w:color="auto"/>
            </w:tcBorders>
          </w:tcPr>
          <w:p w14:paraId="62AF18B0" w14:textId="77777777" w:rsidR="00754475" w:rsidRPr="0033543C" w:rsidRDefault="00754475" w:rsidP="005407A7">
            <w:pPr>
              <w:rPr>
                <w:b/>
              </w:rPr>
            </w:pPr>
          </w:p>
        </w:tc>
        <w:tc>
          <w:tcPr>
            <w:tcW w:w="5653" w:type="dxa"/>
            <w:tcBorders>
              <w:right w:val="nil"/>
            </w:tcBorders>
          </w:tcPr>
          <w:p w14:paraId="7252F30C" w14:textId="77777777" w:rsidR="00754475" w:rsidRPr="00AE2A6C" w:rsidRDefault="00754475" w:rsidP="005407A7"/>
        </w:tc>
        <w:tc>
          <w:tcPr>
            <w:tcW w:w="1020" w:type="dxa"/>
            <w:tcBorders>
              <w:left w:val="nil"/>
              <w:right w:val="single" w:sz="12" w:space="0" w:color="auto"/>
            </w:tcBorders>
          </w:tcPr>
          <w:p w14:paraId="73430EC3" w14:textId="77777777" w:rsidR="00754475" w:rsidRPr="0033543C" w:rsidRDefault="00ED2D54" w:rsidP="0033543C">
            <w:pPr>
              <w:jc w:val="center"/>
              <w:rPr>
                <w:b/>
                <w:sz w:val="28"/>
                <w:szCs w:val="28"/>
              </w:rPr>
            </w:pPr>
            <w:r w:rsidRPr="0033543C">
              <w:rPr>
                <w:sz w:val="32"/>
                <w:szCs w:val="32"/>
              </w:rPr>
              <w:sym w:font="Symbol" w:char="F07F"/>
            </w:r>
          </w:p>
        </w:tc>
      </w:tr>
      <w:tr w:rsidR="00754475" w:rsidRPr="0033543C" w14:paraId="0F55A8EC" w14:textId="77777777" w:rsidTr="0033543C">
        <w:tc>
          <w:tcPr>
            <w:tcW w:w="3079" w:type="dxa"/>
            <w:vMerge/>
            <w:tcBorders>
              <w:left w:val="single" w:sz="12" w:space="0" w:color="auto"/>
              <w:bottom w:val="single" w:sz="12" w:space="0" w:color="auto"/>
            </w:tcBorders>
          </w:tcPr>
          <w:p w14:paraId="31C89FE1" w14:textId="77777777" w:rsidR="00754475" w:rsidRPr="0033543C" w:rsidRDefault="00754475" w:rsidP="005407A7">
            <w:pPr>
              <w:rPr>
                <w:b/>
              </w:rPr>
            </w:pPr>
          </w:p>
        </w:tc>
        <w:tc>
          <w:tcPr>
            <w:tcW w:w="5653" w:type="dxa"/>
            <w:tcBorders>
              <w:bottom w:val="single" w:sz="12" w:space="0" w:color="auto"/>
              <w:right w:val="nil"/>
            </w:tcBorders>
          </w:tcPr>
          <w:p w14:paraId="78AA5A45" w14:textId="77777777" w:rsidR="00754475" w:rsidRPr="00AE2A6C" w:rsidRDefault="00754475" w:rsidP="005407A7"/>
        </w:tc>
        <w:tc>
          <w:tcPr>
            <w:tcW w:w="1020" w:type="dxa"/>
            <w:tcBorders>
              <w:left w:val="nil"/>
              <w:bottom w:val="single" w:sz="12" w:space="0" w:color="auto"/>
              <w:right w:val="single" w:sz="12" w:space="0" w:color="auto"/>
            </w:tcBorders>
          </w:tcPr>
          <w:p w14:paraId="3A55F99C" w14:textId="77777777" w:rsidR="00754475" w:rsidRPr="00AE2A6C" w:rsidRDefault="00754475" w:rsidP="0033543C">
            <w:pPr>
              <w:jc w:val="center"/>
            </w:pPr>
            <w:r w:rsidRPr="0033543C">
              <w:rPr>
                <w:sz w:val="32"/>
                <w:szCs w:val="32"/>
              </w:rPr>
              <w:sym w:font="Symbol" w:char="F07F"/>
            </w:r>
          </w:p>
        </w:tc>
      </w:tr>
      <w:tr w:rsidR="00754475" w:rsidRPr="0033543C" w14:paraId="517C452D" w14:textId="77777777" w:rsidTr="0033543C">
        <w:tc>
          <w:tcPr>
            <w:tcW w:w="3079" w:type="dxa"/>
            <w:vMerge w:val="restart"/>
            <w:tcBorders>
              <w:top w:val="single" w:sz="12" w:space="0" w:color="auto"/>
              <w:left w:val="single" w:sz="12" w:space="0" w:color="auto"/>
            </w:tcBorders>
          </w:tcPr>
          <w:p w14:paraId="643E11A4" w14:textId="77777777" w:rsidR="00754475" w:rsidRPr="0033543C" w:rsidRDefault="00754475" w:rsidP="005407A7">
            <w:pPr>
              <w:rPr>
                <w:b/>
              </w:rPr>
            </w:pPr>
            <w:r w:rsidRPr="0033543C">
              <w:rPr>
                <w:b/>
              </w:rPr>
              <w:t>Valgfri specialefag som projektet dækker</w:t>
            </w:r>
          </w:p>
          <w:p w14:paraId="3C37AB5A" w14:textId="77777777" w:rsidR="00754475" w:rsidRPr="0033543C" w:rsidRDefault="00754475" w:rsidP="005407A7">
            <w:pPr>
              <w:rPr>
                <w:b/>
              </w:rPr>
            </w:pPr>
          </w:p>
        </w:tc>
        <w:tc>
          <w:tcPr>
            <w:tcW w:w="6673" w:type="dxa"/>
            <w:gridSpan w:val="2"/>
            <w:tcBorders>
              <w:top w:val="single" w:sz="12" w:space="0" w:color="auto"/>
              <w:right w:val="single" w:sz="12" w:space="0" w:color="auto"/>
            </w:tcBorders>
          </w:tcPr>
          <w:p w14:paraId="3EB56F51" w14:textId="77777777" w:rsidR="00754475" w:rsidRPr="00AE2A6C" w:rsidRDefault="00754475" w:rsidP="0033543C">
            <w:pPr>
              <w:spacing w:line="360" w:lineRule="auto"/>
            </w:pPr>
          </w:p>
        </w:tc>
      </w:tr>
      <w:tr w:rsidR="00754475" w:rsidRPr="0033543C" w14:paraId="7C3D8EEA" w14:textId="77777777" w:rsidTr="0033543C">
        <w:tc>
          <w:tcPr>
            <w:tcW w:w="3079" w:type="dxa"/>
            <w:vMerge/>
            <w:tcBorders>
              <w:left w:val="single" w:sz="12" w:space="0" w:color="auto"/>
            </w:tcBorders>
          </w:tcPr>
          <w:p w14:paraId="2776A584" w14:textId="77777777" w:rsidR="00754475" w:rsidRPr="0033543C" w:rsidRDefault="00754475" w:rsidP="005407A7">
            <w:pPr>
              <w:rPr>
                <w:b/>
              </w:rPr>
            </w:pPr>
          </w:p>
        </w:tc>
        <w:tc>
          <w:tcPr>
            <w:tcW w:w="6673" w:type="dxa"/>
            <w:gridSpan w:val="2"/>
            <w:tcBorders>
              <w:right w:val="single" w:sz="12" w:space="0" w:color="auto"/>
            </w:tcBorders>
          </w:tcPr>
          <w:p w14:paraId="0DB88E73" w14:textId="77777777" w:rsidR="00754475" w:rsidRPr="00AE2A6C" w:rsidRDefault="00754475" w:rsidP="0033543C">
            <w:pPr>
              <w:spacing w:line="360" w:lineRule="auto"/>
            </w:pPr>
          </w:p>
        </w:tc>
      </w:tr>
      <w:tr w:rsidR="00754475" w:rsidRPr="0033543C" w14:paraId="5D85E7E5" w14:textId="77777777" w:rsidTr="0033543C">
        <w:tc>
          <w:tcPr>
            <w:tcW w:w="3079" w:type="dxa"/>
            <w:vMerge/>
            <w:tcBorders>
              <w:left w:val="single" w:sz="12" w:space="0" w:color="auto"/>
            </w:tcBorders>
          </w:tcPr>
          <w:p w14:paraId="60A0AF9A" w14:textId="77777777" w:rsidR="00754475" w:rsidRPr="0033543C" w:rsidRDefault="00754475" w:rsidP="005407A7">
            <w:pPr>
              <w:rPr>
                <w:b/>
              </w:rPr>
            </w:pPr>
          </w:p>
        </w:tc>
        <w:tc>
          <w:tcPr>
            <w:tcW w:w="6673" w:type="dxa"/>
            <w:gridSpan w:val="2"/>
            <w:tcBorders>
              <w:right w:val="single" w:sz="12" w:space="0" w:color="auto"/>
            </w:tcBorders>
          </w:tcPr>
          <w:p w14:paraId="0F7D85E2" w14:textId="77777777" w:rsidR="00754475" w:rsidRPr="00AE2A6C" w:rsidRDefault="00754475" w:rsidP="0033543C">
            <w:pPr>
              <w:spacing w:line="360" w:lineRule="auto"/>
            </w:pPr>
          </w:p>
        </w:tc>
      </w:tr>
      <w:tr w:rsidR="00754475" w:rsidRPr="0033543C" w14:paraId="5CF486E3" w14:textId="77777777" w:rsidTr="0033543C">
        <w:tc>
          <w:tcPr>
            <w:tcW w:w="3079" w:type="dxa"/>
            <w:vMerge/>
            <w:tcBorders>
              <w:left w:val="single" w:sz="12" w:space="0" w:color="auto"/>
            </w:tcBorders>
          </w:tcPr>
          <w:p w14:paraId="751E3041" w14:textId="77777777" w:rsidR="00754475" w:rsidRPr="0033543C" w:rsidRDefault="00754475" w:rsidP="005407A7">
            <w:pPr>
              <w:rPr>
                <w:b/>
              </w:rPr>
            </w:pPr>
          </w:p>
        </w:tc>
        <w:tc>
          <w:tcPr>
            <w:tcW w:w="6673" w:type="dxa"/>
            <w:gridSpan w:val="2"/>
            <w:tcBorders>
              <w:right w:val="single" w:sz="12" w:space="0" w:color="auto"/>
            </w:tcBorders>
          </w:tcPr>
          <w:p w14:paraId="222E1551" w14:textId="77777777" w:rsidR="00754475" w:rsidRPr="00AE2A6C" w:rsidRDefault="00754475" w:rsidP="0033543C">
            <w:pPr>
              <w:spacing w:line="360" w:lineRule="auto"/>
            </w:pPr>
          </w:p>
        </w:tc>
      </w:tr>
      <w:tr w:rsidR="00CA3D77" w:rsidRPr="0033543C" w14:paraId="5FA3B3AA" w14:textId="77777777" w:rsidTr="0033543C">
        <w:trPr>
          <w:trHeight w:val="403"/>
        </w:trPr>
        <w:tc>
          <w:tcPr>
            <w:tcW w:w="3079" w:type="dxa"/>
            <w:vMerge/>
            <w:tcBorders>
              <w:left w:val="single" w:sz="12" w:space="0" w:color="auto"/>
            </w:tcBorders>
          </w:tcPr>
          <w:p w14:paraId="2BE790BA" w14:textId="77777777" w:rsidR="00CA3D77" w:rsidRPr="0033543C" w:rsidRDefault="00CA3D77" w:rsidP="005407A7">
            <w:pPr>
              <w:rPr>
                <w:b/>
              </w:rPr>
            </w:pPr>
          </w:p>
        </w:tc>
        <w:tc>
          <w:tcPr>
            <w:tcW w:w="6673" w:type="dxa"/>
            <w:gridSpan w:val="2"/>
            <w:tcBorders>
              <w:right w:val="single" w:sz="12" w:space="0" w:color="auto"/>
            </w:tcBorders>
          </w:tcPr>
          <w:p w14:paraId="6DA7F660" w14:textId="77777777" w:rsidR="00CA3D77" w:rsidRPr="00AE2A6C" w:rsidRDefault="00CA3D77" w:rsidP="0033543C">
            <w:pPr>
              <w:spacing w:line="360" w:lineRule="auto"/>
            </w:pPr>
          </w:p>
        </w:tc>
      </w:tr>
    </w:tbl>
    <w:p w14:paraId="26306517" w14:textId="77777777" w:rsidR="007E2A8F" w:rsidRDefault="007E2A8F"/>
    <w:p w14:paraId="29A2DF26" w14:textId="77777777" w:rsidR="00CA3D77" w:rsidRDefault="00CA3D77">
      <w:pPr>
        <w:rPr>
          <w:i/>
        </w:rPr>
      </w:pPr>
    </w:p>
    <w:p w14:paraId="68578CB2" w14:textId="77777777" w:rsidR="00AD610E" w:rsidRPr="00CA3D77" w:rsidRDefault="00AD610E">
      <w:pPr>
        <w:rPr>
          <w:b/>
          <w:i/>
        </w:rPr>
      </w:pPr>
      <w:r w:rsidRPr="00CA3D77">
        <w:rPr>
          <w:b/>
          <w:i/>
        </w:rPr>
        <w:t>Bemærkninger.</w:t>
      </w:r>
    </w:p>
    <w:p w14:paraId="01BD64FB" w14:textId="77777777" w:rsidR="00AD610E" w:rsidRDefault="00AD610E">
      <w:pPr>
        <w:rPr>
          <w:i/>
        </w:rPr>
      </w:pPr>
      <w:r w:rsidRPr="00AD610E">
        <w:rPr>
          <w:i/>
        </w:rPr>
        <w:lastRenderedPageBreak/>
        <w:t xml:space="preserve">Der skal udarbejdes en </w:t>
      </w:r>
      <w:r w:rsidR="00F66C3F">
        <w:rPr>
          <w:i/>
        </w:rPr>
        <w:t>kravspecifikation</w:t>
      </w:r>
      <w:r w:rsidRPr="00AD610E">
        <w:rPr>
          <w:i/>
        </w:rPr>
        <w:t xml:space="preserve"> til godkendelse</w:t>
      </w:r>
      <w:r w:rsidR="00F66C3F">
        <w:rPr>
          <w:i/>
        </w:rPr>
        <w:t xml:space="preserve"> inden projektstart</w:t>
      </w:r>
      <w:r w:rsidRPr="00AD610E">
        <w:rPr>
          <w:i/>
        </w:rPr>
        <w:t>.</w:t>
      </w:r>
      <w:r w:rsidR="00F66C3F">
        <w:rPr>
          <w:i/>
        </w:rPr>
        <w:t xml:space="preserve"> </w:t>
      </w:r>
      <w:r w:rsidR="00CE141B">
        <w:rPr>
          <w:i/>
        </w:rPr>
        <w:t xml:space="preserve">        </w:t>
      </w:r>
      <w:r w:rsidR="00CA3D77">
        <w:rPr>
          <w:i/>
        </w:rPr>
        <w:t xml:space="preserve">         </w:t>
      </w:r>
      <w:r w:rsidR="00CE141B">
        <w:rPr>
          <w:i/>
        </w:rPr>
        <w:t xml:space="preserve"> </w:t>
      </w:r>
      <w:r w:rsidR="004364E3">
        <w:rPr>
          <w:i/>
        </w:rPr>
        <w:t>Bgl/12</w:t>
      </w:r>
    </w:p>
    <w:p w14:paraId="59D79C44" w14:textId="77777777" w:rsidR="00703552" w:rsidRPr="00AD610E" w:rsidRDefault="00703552">
      <w:pPr>
        <w:rPr>
          <w:i/>
        </w:rPr>
      </w:pPr>
    </w:p>
    <w:sectPr w:rsidR="00703552" w:rsidRPr="00AD610E" w:rsidSect="00CA3D77">
      <w:headerReference w:type="default" r:id="rId6"/>
      <w:pgSz w:w="11906" w:h="16838"/>
      <w:pgMar w:top="1701" w:right="1134" w:bottom="899"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B2CD8" w14:textId="77777777" w:rsidR="00F45694" w:rsidRDefault="00F45694">
      <w:r>
        <w:separator/>
      </w:r>
    </w:p>
  </w:endnote>
  <w:endnote w:type="continuationSeparator" w:id="0">
    <w:p w14:paraId="48B0C978" w14:textId="77777777" w:rsidR="00F45694" w:rsidRDefault="00F45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4F7BD" w14:textId="77777777" w:rsidR="00F45694" w:rsidRDefault="00F45694">
      <w:r>
        <w:separator/>
      </w:r>
    </w:p>
  </w:footnote>
  <w:footnote w:type="continuationSeparator" w:id="0">
    <w:p w14:paraId="6F618DE3" w14:textId="77777777" w:rsidR="00F45694" w:rsidRDefault="00F45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CB88B" w14:textId="7E684589" w:rsidR="00CE141B" w:rsidRDefault="00405A06">
    <w:pPr>
      <w:pStyle w:val="Sidehoved"/>
    </w:pPr>
    <w:r>
      <w:rPr>
        <w:noProof/>
      </w:rPr>
      <w:drawing>
        <wp:anchor distT="0" distB="0" distL="114300" distR="114300" simplePos="0" relativeHeight="251657728" behindDoc="1" locked="0" layoutInCell="1" allowOverlap="1" wp14:anchorId="1CC39A6E" wp14:editId="60FDA9CF">
          <wp:simplePos x="0" y="0"/>
          <wp:positionH relativeFrom="column">
            <wp:posOffset>5455920</wp:posOffset>
          </wp:positionH>
          <wp:positionV relativeFrom="paragraph">
            <wp:posOffset>-180975</wp:posOffset>
          </wp:positionV>
          <wp:extent cx="733425" cy="733425"/>
          <wp:effectExtent l="0" t="0" r="0" b="0"/>
          <wp:wrapThrough wrapText="bothSides">
            <wp:wrapPolygon edited="0">
              <wp:start x="0" y="0"/>
              <wp:lineTo x="0" y="21319"/>
              <wp:lineTo x="21319" y="21319"/>
              <wp:lineTo x="21319" y="0"/>
              <wp:lineTo x="0" y="0"/>
            </wp:wrapPolygon>
          </wp:wrapThrough>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227"/>
    <w:rsid w:val="002B6227"/>
    <w:rsid w:val="003128E9"/>
    <w:rsid w:val="0033543C"/>
    <w:rsid w:val="00375517"/>
    <w:rsid w:val="00405A06"/>
    <w:rsid w:val="004364E3"/>
    <w:rsid w:val="004729E0"/>
    <w:rsid w:val="005407A7"/>
    <w:rsid w:val="005F4C14"/>
    <w:rsid w:val="0060205C"/>
    <w:rsid w:val="00684CFD"/>
    <w:rsid w:val="006A06C2"/>
    <w:rsid w:val="006E15C3"/>
    <w:rsid w:val="00703552"/>
    <w:rsid w:val="00754475"/>
    <w:rsid w:val="00761710"/>
    <w:rsid w:val="00780F54"/>
    <w:rsid w:val="007E2A8F"/>
    <w:rsid w:val="007E6F57"/>
    <w:rsid w:val="008661F4"/>
    <w:rsid w:val="008E4113"/>
    <w:rsid w:val="009639B1"/>
    <w:rsid w:val="00A73C7A"/>
    <w:rsid w:val="00AD610E"/>
    <w:rsid w:val="00CA3D77"/>
    <w:rsid w:val="00CB089D"/>
    <w:rsid w:val="00CE141B"/>
    <w:rsid w:val="00E557B6"/>
    <w:rsid w:val="00ED2D54"/>
    <w:rsid w:val="00F45694"/>
    <w:rsid w:val="00F66C3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91D0D"/>
  <w15:chartTrackingRefBased/>
  <w15:docId w15:val="{6C2DC649-B60D-41F7-BF73-FD277929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4475"/>
    <w:rPr>
      <w:sz w:val="24"/>
      <w:szCs w:val="24"/>
    </w:rPr>
  </w:style>
  <w:style w:type="character" w:default="1" w:styleId="Standardskrifttypeiafsnit">
    <w:name w:val="Default Paragraph Font"/>
    <w:semiHidden/>
  </w:style>
  <w:style w:type="table" w:default="1" w:styleId="Tabel-Normal">
    <w:name w:val="Normal Table"/>
    <w:semiHidden/>
    <w:tblPr>
      <w:tblInd w:w="0" w:type="dxa"/>
      <w:tblCellMar>
        <w:top w:w="0" w:type="dxa"/>
        <w:left w:w="108" w:type="dxa"/>
        <w:bottom w:w="0" w:type="dxa"/>
        <w:right w:w="108" w:type="dxa"/>
      </w:tblCellMar>
    </w:tblPr>
  </w:style>
  <w:style w:type="numbering" w:default="1" w:styleId="Ingenoversigt">
    <w:name w:val="No List"/>
    <w:semiHidden/>
  </w:style>
  <w:style w:type="paragraph" w:styleId="Sidehoved">
    <w:name w:val="header"/>
    <w:basedOn w:val="Normal"/>
    <w:rsid w:val="007E2A8F"/>
    <w:pPr>
      <w:tabs>
        <w:tab w:val="center" w:pos="4819"/>
        <w:tab w:val="right" w:pos="9638"/>
      </w:tabs>
    </w:pPr>
  </w:style>
  <w:style w:type="paragraph" w:styleId="Sidefod">
    <w:name w:val="footer"/>
    <w:basedOn w:val="Normal"/>
    <w:rsid w:val="007E2A8F"/>
    <w:pPr>
      <w:tabs>
        <w:tab w:val="center" w:pos="4819"/>
        <w:tab w:val="right" w:pos="9638"/>
      </w:tabs>
    </w:pPr>
  </w:style>
  <w:style w:type="table" w:styleId="Tabel-Gitter">
    <w:name w:val="Table Grid"/>
    <w:basedOn w:val="Tabel-Normal"/>
    <w:rsid w:val="00754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639B1"/>
    <w:pPr>
      <w:spacing w:before="100" w:beforeAutospacing="1" w:after="100" w:afterAutospacing="1"/>
    </w:pPr>
  </w:style>
  <w:style w:type="character" w:customStyle="1" w:styleId="normaltextrun">
    <w:name w:val="normaltextrun"/>
    <w:basedOn w:val="Standardskrifttypeiafsnit"/>
    <w:rsid w:val="009639B1"/>
  </w:style>
  <w:style w:type="character" w:customStyle="1" w:styleId="eop">
    <w:name w:val="eop"/>
    <w:basedOn w:val="Standardskrifttypeiafsnit"/>
    <w:rsid w:val="00963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457789">
      <w:bodyDiv w:val="1"/>
      <w:marLeft w:val="0"/>
      <w:marRight w:val="0"/>
      <w:marTop w:val="0"/>
      <w:marBottom w:val="0"/>
      <w:divBdr>
        <w:top w:val="none" w:sz="0" w:space="0" w:color="auto"/>
        <w:left w:val="none" w:sz="0" w:space="0" w:color="auto"/>
        <w:bottom w:val="none" w:sz="0" w:space="0" w:color="auto"/>
        <w:right w:val="none" w:sz="0" w:space="0" w:color="auto"/>
      </w:divBdr>
      <w:divsChild>
        <w:div w:id="293869001">
          <w:marLeft w:val="0"/>
          <w:marRight w:val="0"/>
          <w:marTop w:val="0"/>
          <w:marBottom w:val="0"/>
          <w:divBdr>
            <w:top w:val="none" w:sz="0" w:space="0" w:color="auto"/>
            <w:left w:val="none" w:sz="0" w:space="0" w:color="auto"/>
            <w:bottom w:val="none" w:sz="0" w:space="0" w:color="auto"/>
            <w:right w:val="none" w:sz="0" w:space="0" w:color="auto"/>
          </w:divBdr>
        </w:div>
        <w:div w:id="1009865509">
          <w:marLeft w:val="0"/>
          <w:marRight w:val="0"/>
          <w:marTop w:val="0"/>
          <w:marBottom w:val="0"/>
          <w:divBdr>
            <w:top w:val="none" w:sz="0" w:space="0" w:color="auto"/>
            <w:left w:val="none" w:sz="0" w:space="0" w:color="auto"/>
            <w:bottom w:val="none" w:sz="0" w:space="0" w:color="auto"/>
            <w:right w:val="none" w:sz="0" w:space="0" w:color="auto"/>
          </w:divBdr>
        </w:div>
        <w:div w:id="1504588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o\Application%20Data\Microsoft\Skabeloner\ats.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ats</Template>
  <TotalTime>1</TotalTime>
  <Pages>2</Pages>
  <Words>197</Words>
  <Characters>1202</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Tema/titel for</vt:lpstr>
    </vt:vector>
  </TitlesOfParts>
  <Company>AtS</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Tema/titel for</dc:title>
  <dc:subject/>
  <dc:creator>Bo Guldstrand Larsen</dc:creator>
  <cp:keywords/>
  <dc:description/>
  <cp:lastModifiedBy>Nikolaj Ringgaard</cp:lastModifiedBy>
  <cp:revision>2</cp:revision>
  <cp:lastPrinted>2008-11-28T10:41:00Z</cp:lastPrinted>
  <dcterms:created xsi:type="dcterms:W3CDTF">2022-05-25T09:37:00Z</dcterms:created>
  <dcterms:modified xsi:type="dcterms:W3CDTF">2022-05-25T09:37:00Z</dcterms:modified>
</cp:coreProperties>
</file>